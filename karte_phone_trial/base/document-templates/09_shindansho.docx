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81"/>
      </w:tblGrid>
      <w:tr w:rsidR="00E527C9" w:rsidTr="00CE1876">
        <w:trPr>
          <w:trHeight w:val="1268"/>
        </w:trPr>
        <w:tc>
          <w:tcPr>
            <w:tcW w:w="9781" w:type="dxa"/>
          </w:tcPr>
          <w:p w:rsidR="00E527C9" w:rsidRPr="005062D9" w:rsidRDefault="00E527C9" w:rsidP="005062D9">
            <w:pPr>
              <w:snapToGrid w:val="0"/>
              <w:spacing w:beforeLines="50" w:before="180" w:line="240" w:lineRule="atLeast"/>
              <w:jc w:val="center"/>
              <w:rPr>
                <w:sz w:val="48"/>
                <w:szCs w:val="48"/>
              </w:rPr>
            </w:pPr>
            <w:r>
              <w:rPr>
                <w:rFonts w:hint="eastAsia"/>
                <w:sz w:val="48"/>
                <w:szCs w:val="48"/>
              </w:rPr>
              <w:t>診　断　書</w:t>
            </w:r>
          </w:p>
        </w:tc>
      </w:tr>
      <w:tr w:rsidR="00E527C9" w:rsidTr="00CE1876">
        <w:tc>
          <w:tcPr>
            <w:tcW w:w="9781" w:type="dxa"/>
          </w:tcPr>
          <w:p w:rsidR="005062D9" w:rsidRDefault="00E527C9">
            <w:pPr>
              <w:spacing w:beforeLines="50" w:before="180"/>
              <w:rPr>
                <w:sz w:val="24"/>
                <w:lang w:val="en-AU"/>
              </w:rPr>
            </w:pPr>
            <w:r>
              <w:rPr>
                <w:rFonts w:hint="eastAsia"/>
              </w:rPr>
              <w:t xml:space="preserve">　</w:t>
            </w:r>
            <w:r w:rsidR="005062D9">
              <w:rPr>
                <w:rFonts w:hint="eastAsia"/>
                <w:sz w:val="24"/>
              </w:rPr>
              <w:t xml:space="preserve">住所　</w:t>
            </w:r>
            <w:r w:rsidR="005062D9" w:rsidRPr="005062D9">
              <w:rPr>
                <w:sz w:val="24"/>
                <w:lang w:val="en-AU"/>
              </w:rPr>
              <w:t>537-0001</w:t>
            </w:r>
          </w:p>
          <w:p w:rsidR="00E527C9" w:rsidRDefault="005062D9" w:rsidP="005062D9">
            <w:pPr>
              <w:spacing w:beforeLines="50" w:before="180"/>
              <w:ind w:firstLineChars="400" w:firstLine="960"/>
              <w:rPr>
                <w:sz w:val="24"/>
              </w:rPr>
            </w:pPr>
            <w:r w:rsidRPr="005062D9">
              <w:rPr>
                <w:sz w:val="24"/>
              </w:rPr>
              <w:t>大阪府大阪市東成区深江北1-10-24 グラン・メール　403号室</w:t>
            </w:r>
          </w:p>
          <w:p w:rsidR="00E527C9" w:rsidRDefault="00E527C9">
            <w:pPr>
              <w:ind w:firstLineChars="800" w:firstLine="1440"/>
              <w:rPr>
                <w:sz w:val="18"/>
                <w:szCs w:val="18"/>
              </w:rPr>
            </w:pPr>
          </w:p>
          <w:p w:rsidR="00E527C9" w:rsidRDefault="00E527C9">
            <w:pPr>
              <w:snapToGrid w:val="0"/>
              <w:spacing w:line="240" w:lineRule="atLeast"/>
              <w:ind w:firstLineChars="800" w:firstLine="1440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　　　　　　　　</w:t>
            </w:r>
            <w:r w:rsidR="005062D9" w:rsidRPr="005062D9">
              <w:rPr>
                <w:sz w:val="18"/>
                <w:szCs w:val="18"/>
                <w:lang w:val="en-AU"/>
              </w:rPr>
              <w:t>テスト</w:t>
            </w:r>
          </w:p>
          <w:p w:rsidR="00E527C9" w:rsidRDefault="005062D9">
            <w:pPr>
              <w:snapToGrid w:val="0"/>
              <w:spacing w:line="240" w:lineRule="atLeast"/>
              <w:ind w:firstLineChars="800" w:firstLine="1920"/>
              <w:rPr>
                <w:b/>
                <w:bCs/>
                <w:sz w:val="28"/>
              </w:rPr>
            </w:pPr>
            <w:r>
              <w:rPr>
                <w:rFonts w:hint="eastAsia"/>
                <w:sz w:val="24"/>
              </w:rPr>
              <w:t xml:space="preserve">氏名　　</w:t>
            </w:r>
            <w:r w:rsidRPr="005062D9">
              <w:rPr>
                <w:sz w:val="24"/>
              </w:rPr>
              <w:t>テスト</w:t>
            </w:r>
          </w:p>
          <w:p w:rsidR="00E527C9" w:rsidRDefault="00E527C9">
            <w:pPr>
              <w:ind w:firstLineChars="800" w:firstLine="1920"/>
              <w:rPr>
                <w:sz w:val="24"/>
              </w:rPr>
            </w:pPr>
          </w:p>
          <w:p w:rsidR="00E527C9" w:rsidRPr="005062D9" w:rsidRDefault="00E527C9" w:rsidP="005062D9">
            <w:pPr>
              <w:jc w:val="right"/>
              <w:rPr>
                <w:szCs w:val="21"/>
              </w:rPr>
            </w:pPr>
            <w:r w:rsidRPr="005062D9">
              <w:rPr>
                <w:rFonts w:hint="eastAsia"/>
                <w:szCs w:val="21"/>
              </w:rPr>
              <w:t xml:space="preserve">生年月日　</w:t>
            </w:r>
            <w:r w:rsidR="005062D9" w:rsidRPr="005062D9">
              <w:rPr>
                <w:szCs w:val="21"/>
                <w:lang w:val="en-AU"/>
              </w:rPr>
              <w:t>平成07年12月21日</w:t>
            </w:r>
            <w:r w:rsidRPr="005062D9">
              <w:rPr>
                <w:rFonts w:hint="eastAsia"/>
                <w:szCs w:val="21"/>
              </w:rPr>
              <w:t>生　（</w:t>
            </w:r>
            <w:r w:rsidRPr="005062D9">
              <w:rPr>
                <w:rFonts w:hint="eastAsia"/>
                <w:szCs w:val="21"/>
              </w:rPr>
              <w:t xml:space="preserve"> </w:t>
            </w:r>
            <w:r w:rsidR="005062D9" w:rsidRPr="005062D9">
              <w:rPr>
                <w:szCs w:val="21"/>
              </w:rPr>
              <w:t>30</w:t>
            </w:r>
            <w:r w:rsidRPr="005062D9">
              <w:rPr>
                <w:rFonts w:hint="eastAsia"/>
                <w:szCs w:val="21"/>
              </w:rPr>
              <w:t>歳</w:t>
            </w:r>
            <w:r w:rsidRPr="005062D9">
              <w:rPr>
                <w:rFonts w:hint="eastAsia"/>
                <w:szCs w:val="21"/>
              </w:rPr>
              <w:t xml:space="preserve"> </w:t>
            </w:r>
            <w:r w:rsidRPr="005062D9">
              <w:rPr>
                <w:rFonts w:hint="eastAsia"/>
                <w:szCs w:val="21"/>
              </w:rPr>
              <w:t>）</w:t>
            </w:r>
          </w:p>
        </w:tc>
      </w:tr>
      <w:tr w:rsidR="00E527C9" w:rsidTr="00CE1876">
        <w:trPr>
          <w:trHeight w:val="4350"/>
        </w:trPr>
        <w:tc>
          <w:tcPr>
            <w:tcW w:w="9781" w:type="dxa"/>
          </w:tcPr>
          <w:p w:rsidR="00E527C9" w:rsidRDefault="00E527C9">
            <w:pPr>
              <w:rPr>
                <w:sz w:val="20"/>
                <w:szCs w:val="20"/>
              </w:rPr>
            </w:pPr>
          </w:p>
          <w:p w:rsidR="00E527C9" w:rsidRPr="005062D9" w:rsidRDefault="00E527C9">
            <w:pPr>
              <w:ind w:firstLineChars="100" w:firstLine="240"/>
              <w:rPr>
                <w:sz w:val="24"/>
                <w:szCs w:val="36"/>
              </w:rPr>
            </w:pPr>
            <w:r w:rsidRPr="005062D9">
              <w:rPr>
                <w:rFonts w:hint="eastAsia"/>
                <w:sz w:val="24"/>
                <w:szCs w:val="36"/>
              </w:rPr>
              <w:t>傷病名</w:t>
            </w:r>
            <w:r w:rsidR="005062D9">
              <w:rPr>
                <w:rFonts w:hint="eastAsia"/>
                <w:sz w:val="24"/>
                <w:szCs w:val="36"/>
              </w:rPr>
              <w:t xml:space="preserve">　</w:t>
            </w:r>
            <w:r w:rsidR="005062D9" w:rsidRPr="005062D9">
              <w:rPr>
                <w:sz w:val="24"/>
                <w:szCs w:val="36"/>
              </w:rPr>
              <w:t>呼吸不全の疑い, 急性上気道炎, ＣＯＶＩＤ−１９の疑い, インフルエンザの疑い, 鉄欠乏性貧血の疑い, 甲状腺機能亢進症の疑い, 原発性アルドステロン症の疑い, 脂質異常症の疑い, 糖尿病の疑い, 細菌感染症の疑い, ＣＯＶＩＤ−１９の疑い, インフルエンザの疑い, 急性上気道炎, 溶連菌感染症, 動脈血栓症の疑い, 急性上気道炎, ＣＯＶＩＤ−１９</w:t>
            </w: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CE1876" w:rsidRDefault="00CE1876">
            <w:pPr>
              <w:ind w:firstLineChars="100" w:firstLine="220"/>
              <w:rPr>
                <w:sz w:val="22"/>
                <w:szCs w:val="22"/>
              </w:rPr>
            </w:pPr>
            <w:bookmarkStart w:id="0" w:name="_GoBack"/>
            <w:bookmarkEnd w:id="0"/>
          </w:p>
          <w:p w:rsidR="00E527C9" w:rsidRDefault="00E527C9">
            <w:pPr>
              <w:ind w:firstLineChars="100" w:firstLine="220"/>
              <w:rPr>
                <w:sz w:val="22"/>
                <w:szCs w:val="22"/>
              </w:rPr>
            </w:pPr>
          </w:p>
          <w:p w:rsidR="00CE1876" w:rsidRDefault="00CE1876" w:rsidP="00CE1876">
            <w:r>
              <w:rPr>
                <w:rFonts w:hint="eastAsia"/>
              </w:rPr>
              <w:t xml:space="preserve">　</w:t>
            </w:r>
          </w:p>
        </w:tc>
      </w:tr>
      <w:tr w:rsidR="00E527C9" w:rsidTr="00CE1876">
        <w:trPr>
          <w:trHeight w:val="3729"/>
        </w:trPr>
        <w:tc>
          <w:tcPr>
            <w:tcW w:w="9781" w:type="dxa"/>
          </w:tcPr>
          <w:p w:rsidR="00E527C9" w:rsidRDefault="00E527C9">
            <w:pPr>
              <w:ind w:firstLineChars="200" w:firstLine="940"/>
              <w:rPr>
                <w:sz w:val="32"/>
                <w:szCs w:val="32"/>
              </w:rPr>
            </w:pPr>
            <w:r w:rsidRPr="00A828CE">
              <w:rPr>
                <w:rFonts w:hint="eastAsia"/>
                <w:spacing w:val="75"/>
                <w:kern w:val="0"/>
                <w:sz w:val="32"/>
                <w:szCs w:val="32"/>
                <w:fitText w:val="6760" w:id="735376384"/>
              </w:rPr>
              <w:t>上記のとおり診断いたします</w:t>
            </w:r>
            <w:r w:rsidRPr="00A828CE">
              <w:rPr>
                <w:rFonts w:hint="eastAsia"/>
                <w:spacing w:val="90"/>
                <w:kern w:val="0"/>
                <w:sz w:val="32"/>
                <w:szCs w:val="32"/>
                <w:fitText w:val="6760" w:id="735376384"/>
              </w:rPr>
              <w:t>。</w:t>
            </w:r>
          </w:p>
          <w:p w:rsidR="00E527C9" w:rsidRDefault="00CE1876" w:rsidP="00CE1876">
            <w:pPr>
              <w:snapToGrid w:val="0"/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</w:rPr>
              <w:t>作成日</w:t>
            </w:r>
            <w:r>
              <w:t>：</w:t>
            </w:r>
            <w:r w:rsidRPr="00CE1876">
              <w:t>令和08年07月24日</w:t>
            </w:r>
            <w:r w:rsidR="00E527C9">
              <w:rPr>
                <w:rFonts w:hint="eastAsia"/>
              </w:rPr>
              <w:t xml:space="preserve">　　　　　</w:t>
            </w:r>
          </w:p>
          <w:p w:rsidR="00E527C9" w:rsidRPr="00CE1876" w:rsidRDefault="005062D9" w:rsidP="007060DE">
            <w:pPr>
              <w:snapToGrid w:val="0"/>
              <w:spacing w:line="480" w:lineRule="auto"/>
              <w:ind w:firstLineChars="600" w:firstLine="1440"/>
              <w:rPr>
                <w:sz w:val="24"/>
              </w:rPr>
            </w:pPr>
            <w:r w:rsidRPr="00CE1876">
              <w:rPr>
                <w:sz w:val="24"/>
              </w:rPr>
              <w:t>愛知県北名古屋市九之坪北浦31</w:t>
            </w:r>
          </w:p>
          <w:p w:rsidR="007060DE" w:rsidRPr="00CE1876" w:rsidRDefault="007060DE" w:rsidP="007060DE">
            <w:pPr>
              <w:snapToGrid w:val="0"/>
              <w:spacing w:line="480" w:lineRule="auto"/>
              <w:ind w:firstLineChars="600" w:firstLine="1440"/>
              <w:rPr>
                <w:sz w:val="24"/>
              </w:rPr>
            </w:pPr>
            <w:r w:rsidRPr="00CE1876">
              <w:rPr>
                <w:sz w:val="24"/>
              </w:rPr>
              <w:t>西春内科・在宅クリニック</w:t>
            </w:r>
          </w:p>
          <w:p w:rsidR="00E527C9" w:rsidRPr="00CE1876" w:rsidRDefault="00E527C9" w:rsidP="00CE1876">
            <w:pPr>
              <w:snapToGrid w:val="0"/>
              <w:spacing w:line="360" w:lineRule="auto"/>
              <w:ind w:firstLineChars="600" w:firstLine="1440"/>
              <w:rPr>
                <w:b/>
                <w:sz w:val="24"/>
              </w:rPr>
            </w:pPr>
            <w:r w:rsidRPr="00CE1876">
              <w:rPr>
                <w:rFonts w:hint="eastAsia"/>
                <w:sz w:val="24"/>
              </w:rPr>
              <w:t xml:space="preserve">医師　　</w:t>
            </w:r>
            <w:r w:rsidR="005062D9" w:rsidRPr="00CE1876">
              <w:rPr>
                <w:sz w:val="24"/>
              </w:rPr>
              <w:t>島原　立樹</w:t>
            </w:r>
          </w:p>
          <w:p w:rsidR="00347B12" w:rsidRDefault="00E527C9" w:rsidP="00347B12">
            <w:pPr>
              <w:ind w:left="210" w:hangingChars="100" w:hanging="210"/>
              <w:jc w:val="right"/>
              <w:rPr>
                <w:sz w:val="22"/>
                <w:szCs w:val="22"/>
              </w:rPr>
            </w:pPr>
            <w:r>
              <w:rPr>
                <w:rFonts w:hint="eastAsia"/>
              </w:rPr>
              <w:t xml:space="preserve">　　　　　　　　　　　　　　　　　　　　</w:t>
            </w:r>
            <w:r>
              <w:rPr>
                <w:rFonts w:hint="eastAsia"/>
                <w:sz w:val="22"/>
                <w:szCs w:val="22"/>
              </w:rPr>
              <w:t>TEL</w:t>
            </w:r>
            <w:r w:rsidR="005062D9">
              <w:rPr>
                <w:rFonts w:hint="eastAsia"/>
                <w:sz w:val="22"/>
                <w:szCs w:val="22"/>
              </w:rPr>
              <w:t xml:space="preserve">　</w:t>
            </w:r>
            <w:r w:rsidR="00347B12" w:rsidRPr="00347B12">
              <w:rPr>
                <w:sz w:val="22"/>
                <w:szCs w:val="22"/>
              </w:rPr>
              <w:t>0568-25-5080</w:t>
            </w:r>
          </w:p>
          <w:p w:rsidR="00E527C9" w:rsidRDefault="00E527C9" w:rsidP="00347B12">
            <w:pPr>
              <w:ind w:left="220" w:hangingChars="100" w:hanging="220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FAX</w:t>
            </w:r>
            <w:r w:rsidR="00347B12">
              <w:rPr>
                <w:rFonts w:hint="eastAsia"/>
              </w:rPr>
              <w:t xml:space="preserve">　</w:t>
            </w:r>
            <w:r w:rsidR="00347B12" w:rsidRPr="00347B12">
              <w:rPr>
                <w:sz w:val="22"/>
                <w:szCs w:val="22"/>
              </w:rPr>
              <w:t>0568-25-5090</w:t>
            </w:r>
            <w:r>
              <w:rPr>
                <w:rFonts w:hint="eastAsia"/>
                <w:sz w:val="22"/>
                <w:szCs w:val="22"/>
              </w:rPr>
              <w:t xml:space="preserve">　</w:t>
            </w:r>
          </w:p>
        </w:tc>
      </w:tr>
    </w:tbl>
    <w:p w:rsidR="00E527C9" w:rsidRDefault="00E527C9"/>
    <w:sectPr w:rsidR="00E527C9">
      <w:pgSz w:w="11906" w:h="16838"/>
      <w:pgMar w:top="1440" w:right="1080" w:bottom="568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28CE" w:rsidRDefault="00A828CE" w:rsidP="00347B12">
      <w:r>
        <w:separator/>
      </w:r>
    </w:p>
  </w:endnote>
  <w:endnote w:type="continuationSeparator" w:id="0">
    <w:p w:rsidR="00A828CE" w:rsidRDefault="00A828CE" w:rsidP="0034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28CE" w:rsidRDefault="00A828CE" w:rsidP="00347B12">
      <w:r>
        <w:separator/>
      </w:r>
    </w:p>
  </w:footnote>
  <w:footnote w:type="continuationSeparator" w:id="0">
    <w:p w:rsidR="00A828CE" w:rsidRDefault="00A828CE" w:rsidP="00347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D9"/>
    <w:rsid w:val="00347B12"/>
    <w:rsid w:val="003D27B1"/>
    <w:rsid w:val="00414EC5"/>
    <w:rsid w:val="005062D9"/>
    <w:rsid w:val="007060DE"/>
    <w:rsid w:val="00A828CE"/>
    <w:rsid w:val="00BA32E1"/>
    <w:rsid w:val="00C16F55"/>
    <w:rsid w:val="00CE1876"/>
    <w:rsid w:val="00E5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24355BC-1DB4-4F40-9133-39E85D7AE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Arial" w:eastAsia="ＭＳ ゴシック" w:hAnsi="Arial"/>
      <w:sz w:val="18"/>
      <w:szCs w:val="18"/>
    </w:rPr>
  </w:style>
  <w:style w:type="character" w:customStyle="1" w:styleId="a4">
    <w:name w:val="吹き出し (文字)"/>
    <w:link w:val="a3"/>
    <w:uiPriority w:val="99"/>
    <w:semiHidden/>
    <w:rPr>
      <w:rFonts w:ascii="Arial" w:eastAsia="ＭＳ ゴシック" w:hAnsi="Arial" w:cs="Times New Roman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47B1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47B12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347B1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47B12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Normal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診断書</vt:lpstr>
      <vt:lpstr>診断書</vt:lpstr>
    </vt:vector>
  </TitlesOfParts>
  <Company>地域医療IT推進部 DDｺｰﾙｾﾝﾀｰ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診断書</dc:title>
  <dc:subject/>
  <dc:creator>株式会社エスアールエル</dc:creator>
  <cp:keywords/>
  <dc:description/>
  <cp:lastModifiedBy>[0283]佐藤 孔亮</cp:lastModifiedBy>
  <cp:revision>5</cp:revision>
  <cp:lastPrinted>2014-11-26T10:55:00Z</cp:lastPrinted>
  <dcterms:created xsi:type="dcterms:W3CDTF">2016-04-28T06:19:00Z</dcterms:created>
  <dcterms:modified xsi:type="dcterms:W3CDTF">2017-04-24T05:25:00Z</dcterms:modified>
</cp:coreProperties>
</file>